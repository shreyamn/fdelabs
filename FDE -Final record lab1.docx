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DA55C" w14:textId="77777777" w:rsidR="00DA34A4" w:rsidRDefault="003137D6">
      <w:pPr>
        <w:spacing w:before="97" w:line="259" w:lineRule="auto"/>
        <w:ind w:left="1743" w:right="1775" w:hanging="3"/>
        <w:jc w:val="center"/>
      </w:pPr>
      <w:bookmarkStart w:id="0" w:name="_heading=h.gjdgxs" w:colFirst="0" w:colLast="0"/>
      <w:bookmarkEnd w:id="0"/>
      <w:r>
        <w:rPr>
          <w:b/>
          <w:sz w:val="36"/>
          <w:szCs w:val="36"/>
        </w:rPr>
        <w:t>Rashtreeya Shikshana Samithi Trust</w:t>
      </w:r>
    </w:p>
    <w:p w14:paraId="557D831A" w14:textId="77777777" w:rsidR="00DA34A4" w:rsidRDefault="003137D6">
      <w:pPr>
        <w:widowControl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noProof/>
          <w:color w:val="000000"/>
          <w:lang w:eastAsia="en-US"/>
        </w:rPr>
        <w:drawing>
          <wp:inline distT="0" distB="0" distL="0" distR="0" wp14:anchorId="29510D5D" wp14:editId="257A5E96">
            <wp:extent cx="2536190" cy="1243330"/>
            <wp:effectExtent l="0" t="0" r="0" b="0"/>
            <wp:docPr id="1819536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24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B5DA1" w14:textId="77777777" w:rsidR="00DA34A4" w:rsidRDefault="003137D6">
      <w:pPr>
        <w:spacing w:before="31"/>
        <w:ind w:left="560"/>
        <w:jc w:val="center"/>
        <w:rPr>
          <w:sz w:val="24"/>
          <w:szCs w:val="24"/>
        </w:rPr>
      </w:pPr>
      <w:r>
        <w:rPr>
          <w:b/>
          <w:sz w:val="40"/>
          <w:szCs w:val="40"/>
        </w:rPr>
        <w:t>School of Computer Science and Engineering</w:t>
      </w:r>
    </w:p>
    <w:p w14:paraId="73E3B384" w14:textId="77777777" w:rsidR="00DA34A4" w:rsidRDefault="003137D6">
      <w:pPr>
        <w:pStyle w:val="Heading2"/>
        <w:spacing w:before="34"/>
        <w:ind w:right="804" w:firstLine="767"/>
        <w:rPr>
          <w:color w:val="000000"/>
          <w:sz w:val="20"/>
          <w:szCs w:val="20"/>
        </w:rPr>
      </w:pPr>
      <w:bookmarkStart w:id="1" w:name="_heading=h.9g7ku1vv07j6" w:colFirst="0" w:colLast="0"/>
      <w:bookmarkEnd w:id="1"/>
      <w:r>
        <w:t>Bengaluru – 560059</w:t>
      </w:r>
    </w:p>
    <w:p w14:paraId="016ABA7B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292"/>
        <w:rPr>
          <w:b/>
          <w:color w:val="000000"/>
          <w:sz w:val="28"/>
          <w:szCs w:val="28"/>
        </w:rPr>
      </w:pPr>
    </w:p>
    <w:p w14:paraId="7680A6F8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292"/>
        <w:rPr>
          <w:b/>
          <w:color w:val="000000"/>
          <w:sz w:val="28"/>
          <w:szCs w:val="28"/>
        </w:rPr>
      </w:pPr>
    </w:p>
    <w:p w14:paraId="40927154" w14:textId="7F31CAC2" w:rsidR="00DA34A4" w:rsidRDefault="002A17B7">
      <w:pPr>
        <w:pStyle w:val="Title"/>
        <w:spacing w:line="259" w:lineRule="auto"/>
        <w:ind w:firstLine="767"/>
        <w:rPr>
          <w:sz w:val="38"/>
          <w:szCs w:val="38"/>
        </w:rPr>
      </w:pPr>
      <w:bookmarkStart w:id="2" w:name="_heading=h.30j0zll" w:colFirst="0" w:colLast="0"/>
      <w:bookmarkEnd w:id="2"/>
      <w:r w:rsidRPr="002A17B7">
        <w:rPr>
          <w:sz w:val="38"/>
          <w:szCs w:val="38"/>
        </w:rPr>
        <w:t>CS3238</w:t>
      </w:r>
      <w:r w:rsidR="00635D50" w:rsidRPr="00635D50">
        <w:rPr>
          <w:sz w:val="38"/>
          <w:szCs w:val="38"/>
        </w:rPr>
        <w:t xml:space="preserve">  </w:t>
      </w:r>
      <w:r w:rsidR="00635D50">
        <w:rPr>
          <w:sz w:val="38"/>
          <w:szCs w:val="38"/>
        </w:rPr>
        <w:t xml:space="preserve"> </w:t>
      </w:r>
      <w:r>
        <w:rPr>
          <w:sz w:val="38"/>
          <w:szCs w:val="38"/>
        </w:rPr>
        <w:t xml:space="preserve">Fundamental of Data Engineering </w:t>
      </w:r>
      <w:r w:rsidR="00635D50">
        <w:rPr>
          <w:sz w:val="38"/>
          <w:szCs w:val="38"/>
        </w:rPr>
        <w:t xml:space="preserve"> </w:t>
      </w:r>
    </w:p>
    <w:p w14:paraId="4D1284D9" w14:textId="28183B78" w:rsidR="00DA34A4" w:rsidRDefault="002A17B7">
      <w:pPr>
        <w:spacing w:before="280"/>
        <w:ind w:left="15" w:right="4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</w:t>
      </w:r>
      <w:r w:rsidR="00635D50">
        <w:rPr>
          <w:b/>
          <w:sz w:val="32"/>
          <w:szCs w:val="32"/>
        </w:rPr>
        <w:t xml:space="preserve"> </w:t>
      </w:r>
      <w:r w:rsidR="00431212">
        <w:rPr>
          <w:b/>
          <w:sz w:val="32"/>
          <w:szCs w:val="32"/>
        </w:rPr>
        <w:t xml:space="preserve"> </w:t>
      </w:r>
      <w:r w:rsidR="00635D50">
        <w:rPr>
          <w:b/>
          <w:sz w:val="32"/>
          <w:szCs w:val="32"/>
        </w:rPr>
        <w:t xml:space="preserve">SEMESTER </w:t>
      </w:r>
    </w:p>
    <w:p w14:paraId="5A7F50CC" w14:textId="77777777" w:rsidR="00DA34A4" w:rsidRDefault="00635D50">
      <w:pPr>
        <w:spacing w:before="280"/>
        <w:ind w:left="15" w:right="4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B. Tech Computer Science &amp; Engineering</w:t>
      </w:r>
    </w:p>
    <w:p w14:paraId="614B8563" w14:textId="77777777" w:rsidR="00DA34A4" w:rsidRDefault="00DA34A4">
      <w:pPr>
        <w:spacing w:line="518" w:lineRule="auto"/>
        <w:ind w:left="720" w:right="830"/>
        <w:jc w:val="center"/>
        <w:rPr>
          <w:b/>
          <w:sz w:val="36"/>
          <w:szCs w:val="36"/>
        </w:rPr>
      </w:pPr>
    </w:p>
    <w:p w14:paraId="29491AA8" w14:textId="77777777" w:rsidR="00DA34A4" w:rsidRDefault="00DA34A4">
      <w:pPr>
        <w:spacing w:line="518" w:lineRule="auto"/>
        <w:ind w:left="720" w:right="830"/>
        <w:jc w:val="center"/>
        <w:rPr>
          <w:b/>
          <w:sz w:val="36"/>
          <w:szCs w:val="36"/>
        </w:rPr>
      </w:pPr>
    </w:p>
    <w:p w14:paraId="749063E3" w14:textId="77777777" w:rsidR="00DA34A4" w:rsidRDefault="003137D6">
      <w:pPr>
        <w:spacing w:line="518" w:lineRule="auto"/>
        <w:ind w:left="2879" w:right="2912" w:hanging="1"/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LABORATORY RECORD </w:t>
      </w:r>
    </w:p>
    <w:p w14:paraId="6254F8E5" w14:textId="77777777" w:rsidR="00DA34A4" w:rsidRDefault="003137D6">
      <w:pPr>
        <w:spacing w:line="518" w:lineRule="auto"/>
        <w:ind w:left="2879" w:right="2912" w:hanging="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by</w:t>
      </w:r>
    </w:p>
    <w:p w14:paraId="70DD45BA" w14:textId="77C31FAD" w:rsidR="00DA34A4" w:rsidRDefault="0071132D">
      <w:pPr>
        <w:spacing w:line="518" w:lineRule="auto"/>
        <w:ind w:left="2879" w:right="2912" w:hanging="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Shreya M N</w:t>
      </w:r>
    </w:p>
    <w:p w14:paraId="73C8D6EB" w14:textId="3ABA3D0D" w:rsidR="00DA34A4" w:rsidRDefault="003137D6">
      <w:pPr>
        <w:spacing w:line="518" w:lineRule="auto"/>
        <w:ind w:left="2879" w:right="1635" w:hanging="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USN: </w:t>
      </w:r>
      <w:r w:rsidR="0071132D">
        <w:rPr>
          <w:b/>
          <w:sz w:val="36"/>
          <w:szCs w:val="36"/>
        </w:rPr>
        <w:t>1RVU23CSE441</w:t>
      </w:r>
    </w:p>
    <w:p w14:paraId="7AE9FA5E" w14:textId="77777777" w:rsidR="00DA34A4" w:rsidRDefault="00DA34A4">
      <w:pPr>
        <w:spacing w:line="518" w:lineRule="auto"/>
        <w:ind w:right="1635"/>
        <w:rPr>
          <w:b/>
          <w:sz w:val="36"/>
          <w:szCs w:val="36"/>
        </w:rPr>
      </w:pPr>
    </w:p>
    <w:p w14:paraId="7D36D1DE" w14:textId="77777777" w:rsidR="00DA34A4" w:rsidRDefault="003137D6">
      <w:pPr>
        <w:spacing w:line="518" w:lineRule="auto"/>
        <w:ind w:left="2879" w:right="2912" w:hanging="1"/>
        <w:jc w:val="center"/>
        <w:rPr>
          <w:b/>
          <w:sz w:val="40"/>
          <w:szCs w:val="40"/>
        </w:rPr>
      </w:pPr>
      <w:r>
        <w:rPr>
          <w:b/>
          <w:sz w:val="36"/>
          <w:szCs w:val="36"/>
        </w:rPr>
        <w:t>202</w:t>
      </w:r>
      <w:r w:rsidR="00635D50">
        <w:rPr>
          <w:b/>
          <w:sz w:val="36"/>
          <w:szCs w:val="36"/>
        </w:rPr>
        <w:t>5</w:t>
      </w:r>
      <w:r>
        <w:rPr>
          <w:b/>
          <w:sz w:val="36"/>
          <w:szCs w:val="36"/>
        </w:rPr>
        <w:t>-202</w:t>
      </w:r>
      <w:r w:rsidR="00635D50">
        <w:rPr>
          <w:b/>
          <w:sz w:val="36"/>
          <w:szCs w:val="36"/>
        </w:rPr>
        <w:t>6</w:t>
      </w:r>
      <w:r>
        <w:rPr>
          <w:b/>
          <w:sz w:val="40"/>
          <w:szCs w:val="40"/>
        </w:rPr>
        <w:t xml:space="preserve"> </w:t>
      </w:r>
    </w:p>
    <w:p w14:paraId="3B1E3D3E" w14:textId="77777777" w:rsidR="00DA34A4" w:rsidRDefault="00DA34A4">
      <w:pPr>
        <w:spacing w:line="518" w:lineRule="auto"/>
        <w:ind w:left="2879" w:right="2912" w:hanging="1"/>
        <w:jc w:val="center"/>
        <w:rPr>
          <w:b/>
          <w:sz w:val="40"/>
          <w:szCs w:val="40"/>
        </w:rPr>
      </w:pPr>
    </w:p>
    <w:p w14:paraId="1220364A" w14:textId="77777777" w:rsidR="00DA34A4" w:rsidRDefault="003137D6" w:rsidP="005668C2">
      <w:pPr>
        <w:rPr>
          <w:u w:val="single"/>
        </w:rPr>
      </w:pPr>
      <w:r>
        <w:br w:type="page"/>
      </w:r>
      <w:r>
        <w:rPr>
          <w:u w:val="single"/>
        </w:rPr>
        <w:lastRenderedPageBreak/>
        <w:t>LIST OF PROGRAMS</w:t>
      </w:r>
    </w:p>
    <w:p w14:paraId="78CF6249" w14:textId="77777777" w:rsidR="00DA34A4" w:rsidRDefault="00DA34A4">
      <w:pPr>
        <w:spacing w:before="1"/>
        <w:ind w:right="448"/>
        <w:rPr>
          <w:b/>
          <w:sz w:val="24"/>
          <w:szCs w:val="24"/>
        </w:rPr>
      </w:pPr>
    </w:p>
    <w:p w14:paraId="46FA8D92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2" w:after="1"/>
        <w:rPr>
          <w:b/>
          <w:color w:val="000000"/>
          <w:sz w:val="14"/>
          <w:szCs w:val="14"/>
        </w:rPr>
      </w:pPr>
    </w:p>
    <w:tbl>
      <w:tblPr>
        <w:tblStyle w:val="a"/>
        <w:tblW w:w="9381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8373"/>
      </w:tblGrid>
      <w:tr w:rsidR="00DA34A4" w14:paraId="6387CACF" w14:textId="77777777">
        <w:trPr>
          <w:trHeight w:val="275"/>
        </w:trPr>
        <w:tc>
          <w:tcPr>
            <w:tcW w:w="1008" w:type="dxa"/>
            <w:shd w:val="clear" w:color="auto" w:fill="F1F1F1"/>
          </w:tcPr>
          <w:p w14:paraId="1515E80B" w14:textId="77777777" w:rsidR="00DA34A4" w:rsidRDefault="0031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 w:right="11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8373" w:type="dxa"/>
            <w:shd w:val="clear" w:color="auto" w:fill="F1F1F1"/>
          </w:tcPr>
          <w:p w14:paraId="0473A4D9" w14:textId="77777777" w:rsidR="00DA34A4" w:rsidRDefault="0031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Program</w:t>
            </w:r>
          </w:p>
        </w:tc>
      </w:tr>
      <w:tr w:rsidR="00635D50" w14:paraId="3698AD2A" w14:textId="77777777">
        <w:trPr>
          <w:trHeight w:val="419"/>
        </w:trPr>
        <w:tc>
          <w:tcPr>
            <w:tcW w:w="1008" w:type="dxa"/>
          </w:tcPr>
          <w:p w14:paraId="6B7C46F5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8373" w:type="dxa"/>
          </w:tcPr>
          <w:p w14:paraId="19BB0417" w14:textId="796F742B" w:rsidR="00635D50" w:rsidRDefault="002A17B7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rPr>
                <w:sz w:val="24"/>
                <w:szCs w:val="24"/>
              </w:rPr>
            </w:pPr>
            <w:r w:rsidRPr="002A17B7">
              <w:rPr>
                <w:sz w:val="24"/>
                <w:szCs w:val="24"/>
              </w:rPr>
              <w:t>Exploring the Data Engineering Lifecycle and Stakeholder Roles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635D50" w14:paraId="38CE7913" w14:textId="77777777">
        <w:trPr>
          <w:trHeight w:val="390"/>
        </w:trPr>
        <w:tc>
          <w:tcPr>
            <w:tcW w:w="1008" w:type="dxa"/>
          </w:tcPr>
          <w:p w14:paraId="1A37F0B0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373" w:type="dxa"/>
          </w:tcPr>
          <w:p w14:paraId="6F194DE7" w14:textId="2D2F756B" w:rsidR="00635D50" w:rsidRDefault="002A17B7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 w:rsidRPr="002A17B7">
              <w:rPr>
                <w:color w:val="000000"/>
                <w:sz w:val="24"/>
                <w:szCs w:val="24"/>
              </w:rPr>
              <w:t>Exploring the Data Engineering Lifecycle and Stakeholder Roles</w:t>
            </w:r>
          </w:p>
        </w:tc>
      </w:tr>
      <w:tr w:rsidR="00635D50" w14:paraId="0CD699AE" w14:textId="77777777">
        <w:trPr>
          <w:trHeight w:val="516"/>
        </w:trPr>
        <w:tc>
          <w:tcPr>
            <w:tcW w:w="1008" w:type="dxa"/>
          </w:tcPr>
          <w:p w14:paraId="6407A5F1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373" w:type="dxa"/>
          </w:tcPr>
          <w:p w14:paraId="1475F8CD" w14:textId="07559329" w:rsidR="00635D50" w:rsidRDefault="002A17B7" w:rsidP="002A1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 w:rsidRPr="002A17B7">
              <w:rPr>
                <w:color w:val="000000"/>
                <w:sz w:val="24"/>
                <w:szCs w:val="24"/>
              </w:rPr>
              <w:t>ETL Pipeline Implementation: Exporting</w:t>
            </w:r>
            <w:r>
              <w:rPr>
                <w:color w:val="000000"/>
                <w:sz w:val="24"/>
                <w:szCs w:val="24"/>
              </w:rPr>
              <w:t xml:space="preserve"> Data</w:t>
            </w:r>
            <w:r w:rsidRPr="002A17B7">
              <w:rPr>
                <w:color w:val="000000"/>
                <w:sz w:val="24"/>
                <w:szCs w:val="24"/>
              </w:rPr>
              <w:t xml:space="preserve"> from SQL Server to </w:t>
            </w:r>
            <w:proofErr w:type="spellStart"/>
            <w:r w:rsidR="00431212" w:rsidRPr="002A17B7">
              <w:rPr>
                <w:color w:val="000000"/>
                <w:sz w:val="24"/>
                <w:szCs w:val="24"/>
              </w:rPr>
              <w:t>postgresql</w:t>
            </w:r>
            <w:proofErr w:type="spellEnd"/>
          </w:p>
        </w:tc>
      </w:tr>
      <w:tr w:rsidR="00635D50" w14:paraId="0F2F8227" w14:textId="77777777">
        <w:trPr>
          <w:trHeight w:val="516"/>
        </w:trPr>
        <w:tc>
          <w:tcPr>
            <w:tcW w:w="1008" w:type="dxa"/>
          </w:tcPr>
          <w:p w14:paraId="1FD26D72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373" w:type="dxa"/>
          </w:tcPr>
          <w:p w14:paraId="66BD81F5" w14:textId="34CB3A1D" w:rsidR="00635D50" w:rsidRDefault="002A17B7" w:rsidP="002A1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 w:rsidRPr="002A17B7">
              <w:rPr>
                <w:color w:val="000000"/>
                <w:sz w:val="24"/>
                <w:szCs w:val="24"/>
              </w:rPr>
              <w:t>Building and Automating Pipeline in Databricks</w:t>
            </w:r>
          </w:p>
        </w:tc>
      </w:tr>
      <w:tr w:rsidR="00635D50" w14:paraId="56BC07C4" w14:textId="77777777">
        <w:trPr>
          <w:trHeight w:val="516"/>
        </w:trPr>
        <w:tc>
          <w:tcPr>
            <w:tcW w:w="1008" w:type="dxa"/>
          </w:tcPr>
          <w:p w14:paraId="2CA0C618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373" w:type="dxa"/>
          </w:tcPr>
          <w:p w14:paraId="2EDC5BD7" w14:textId="583402C5" w:rsidR="00635D50" w:rsidRPr="00442219" w:rsidRDefault="002A17B7" w:rsidP="002A1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</w:pPr>
            <w:r>
              <w:t xml:space="preserve">Building a Data Lake with </w:t>
            </w:r>
            <w:proofErr w:type="spellStart"/>
            <w:r>
              <w:t>Trino</w:t>
            </w:r>
            <w:proofErr w:type="spellEnd"/>
            <w:r>
              <w:t xml:space="preserve">, Hive </w:t>
            </w:r>
            <w:proofErr w:type="spellStart"/>
            <w:r>
              <w:t>Metastore</w:t>
            </w:r>
            <w:proofErr w:type="spellEnd"/>
            <w:r>
              <w:t xml:space="preserve">, and </w:t>
            </w:r>
            <w:proofErr w:type="spellStart"/>
            <w:r w:rsidR="00431212">
              <w:t>minio</w:t>
            </w:r>
            <w:proofErr w:type="spellEnd"/>
            <w:r>
              <w:t xml:space="preserve"> (On‑</w:t>
            </w:r>
            <w:proofErr w:type="spellStart"/>
            <w:r>
              <w:t>Prem</w:t>
            </w:r>
            <w:proofErr w:type="spellEnd"/>
            <w:r>
              <w:t>/Open‑Source)</w:t>
            </w:r>
          </w:p>
        </w:tc>
      </w:tr>
      <w:tr w:rsidR="00635D50" w14:paraId="2CE3AC33" w14:textId="77777777">
        <w:trPr>
          <w:trHeight w:val="516"/>
        </w:trPr>
        <w:tc>
          <w:tcPr>
            <w:tcW w:w="1008" w:type="dxa"/>
          </w:tcPr>
          <w:p w14:paraId="0682E10B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73" w:type="dxa"/>
          </w:tcPr>
          <w:p w14:paraId="6600199E" w14:textId="6B5FD49E" w:rsidR="00635D50" w:rsidRDefault="00431212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 w:rsidRPr="002A17B7">
              <w:rPr>
                <w:color w:val="000000"/>
                <w:sz w:val="24"/>
                <w:szCs w:val="24"/>
              </w:rPr>
              <w:t>Workflow orchestration using apache airflow</w:t>
            </w:r>
            <w:r w:rsidR="002A17B7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635D50" w14:paraId="6974ABFB" w14:textId="77777777">
        <w:trPr>
          <w:trHeight w:val="516"/>
        </w:trPr>
        <w:tc>
          <w:tcPr>
            <w:tcW w:w="1008" w:type="dxa"/>
          </w:tcPr>
          <w:p w14:paraId="3551E649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8373" w:type="dxa"/>
          </w:tcPr>
          <w:p w14:paraId="21FC5C7B" w14:textId="12A8832E" w:rsidR="00635D50" w:rsidRDefault="002A17B7" w:rsidP="002A17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 w:right="143"/>
              <w:rPr>
                <w:color w:val="000000"/>
                <w:sz w:val="24"/>
                <w:szCs w:val="24"/>
              </w:rPr>
            </w:pPr>
            <w:r w:rsidRPr="002A17B7">
              <w:rPr>
                <w:color w:val="000000"/>
                <w:sz w:val="24"/>
                <w:szCs w:val="24"/>
              </w:rPr>
              <w:t xml:space="preserve">Exploring and Querying a Graph Database </w:t>
            </w:r>
            <w:r w:rsidR="00431212" w:rsidRPr="002A17B7">
              <w:rPr>
                <w:color w:val="000000"/>
                <w:sz w:val="24"/>
                <w:szCs w:val="24"/>
              </w:rPr>
              <w:t>Using</w:t>
            </w:r>
            <w:r w:rsidR="00431212">
              <w:rPr>
                <w:color w:val="000000"/>
                <w:sz w:val="24"/>
                <w:szCs w:val="24"/>
              </w:rPr>
              <w:t xml:space="preserve"> Neo</w:t>
            </w:r>
            <w:r w:rsidRPr="002A17B7">
              <w:rPr>
                <w:color w:val="000000"/>
                <w:sz w:val="24"/>
                <w:szCs w:val="24"/>
              </w:rPr>
              <w:t>4j</w:t>
            </w:r>
          </w:p>
        </w:tc>
      </w:tr>
      <w:tr w:rsidR="00635D50" w14:paraId="2CF3BB1A" w14:textId="77777777">
        <w:trPr>
          <w:trHeight w:val="549"/>
        </w:trPr>
        <w:tc>
          <w:tcPr>
            <w:tcW w:w="1008" w:type="dxa"/>
          </w:tcPr>
          <w:p w14:paraId="3BF69918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8</w:t>
            </w:r>
          </w:p>
        </w:tc>
        <w:tc>
          <w:tcPr>
            <w:tcW w:w="8373" w:type="dxa"/>
          </w:tcPr>
          <w:p w14:paraId="7E5C108C" w14:textId="27D80B64" w:rsidR="00635D50" w:rsidRDefault="00431212" w:rsidP="00431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sz w:val="24"/>
                <w:szCs w:val="24"/>
              </w:rPr>
            </w:pPr>
            <w:r w:rsidRPr="00431212">
              <w:rPr>
                <w:sz w:val="24"/>
                <w:szCs w:val="24"/>
              </w:rPr>
              <w:t>Implementing Real-Time Data Processing in</w:t>
            </w:r>
            <w:r>
              <w:rPr>
                <w:sz w:val="24"/>
                <w:szCs w:val="24"/>
              </w:rPr>
              <w:t xml:space="preserve"> </w:t>
            </w:r>
            <w:r w:rsidRPr="00431212">
              <w:rPr>
                <w:sz w:val="24"/>
                <w:szCs w:val="24"/>
              </w:rPr>
              <w:t>Snowflake Using Streams and Tasks</w:t>
            </w:r>
          </w:p>
        </w:tc>
      </w:tr>
      <w:tr w:rsidR="00635D50" w14:paraId="69D2CB81" w14:textId="77777777">
        <w:trPr>
          <w:trHeight w:val="516"/>
        </w:trPr>
        <w:tc>
          <w:tcPr>
            <w:tcW w:w="1008" w:type="dxa"/>
          </w:tcPr>
          <w:p w14:paraId="1D5DB22F" w14:textId="77777777" w:rsidR="00635D50" w:rsidRDefault="00635D50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73" w:type="dxa"/>
          </w:tcPr>
          <w:p w14:paraId="2E897178" w14:textId="03173305" w:rsidR="00635D50" w:rsidRDefault="00431212" w:rsidP="00635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 w:rsidRPr="00431212">
              <w:rPr>
                <w:color w:val="000000"/>
                <w:sz w:val="24"/>
                <w:szCs w:val="24"/>
              </w:rPr>
              <w:t>Transforming a Normalized Model into a Star Schema</w:t>
            </w:r>
          </w:p>
        </w:tc>
      </w:tr>
    </w:tbl>
    <w:p w14:paraId="5FB86568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40172065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5242A5D2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61E04F0A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75452618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78D36365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6099237C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6DF32762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243AC48D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7D93291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119B54D5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0F123956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492E566F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11B6B106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28B1FEB6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4F85433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466F75AF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3D028DF8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260D434E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65DBC38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3AE8003C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715DC58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356EB92F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73C3195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1EAEF8B7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398858A0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3EBCCB4A" w14:textId="77777777" w:rsidR="00DA34A4" w:rsidRDefault="00DA34A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8"/>
          <w:szCs w:val="8"/>
        </w:rPr>
      </w:pPr>
    </w:p>
    <w:p w14:paraId="6BCFB590" w14:textId="77777777" w:rsidR="00DA34A4" w:rsidRDefault="003137D6">
      <w:pPr>
        <w:rPr>
          <w:b/>
          <w:sz w:val="28"/>
          <w:szCs w:val="28"/>
        </w:rPr>
      </w:pPr>
      <w:r>
        <w:br w:type="page"/>
      </w:r>
    </w:p>
    <w:p w14:paraId="6537D283" w14:textId="57D2E4EF" w:rsidR="00DA34A4" w:rsidRDefault="00DA34A4">
      <w:pPr>
        <w:rPr>
          <w:b/>
          <w:sz w:val="24"/>
          <w:szCs w:val="24"/>
        </w:rPr>
      </w:pPr>
    </w:p>
    <w:p w14:paraId="50A59BA9" w14:textId="7C517F61" w:rsidR="0071132D" w:rsidRDefault="0071132D">
      <w:pPr>
        <w:rPr>
          <w:b/>
          <w:sz w:val="24"/>
          <w:szCs w:val="24"/>
        </w:rPr>
      </w:pPr>
    </w:p>
    <w:p w14:paraId="7AFFDA55" w14:textId="78A937E3" w:rsidR="0071132D" w:rsidRPr="0071132D" w:rsidRDefault="0071132D" w:rsidP="0071132D">
      <w:pPr>
        <w:rPr>
          <w:b/>
          <w:sz w:val="24"/>
          <w:szCs w:val="24"/>
        </w:rPr>
      </w:pPr>
      <w:r>
        <w:rPr>
          <w:b/>
          <w:sz w:val="24"/>
          <w:szCs w:val="24"/>
        </w:rPr>
        <w:t>USN NUMBER: 1RVU23CSE441</w:t>
      </w:r>
    </w:p>
    <w:p w14:paraId="4467F4ED" w14:textId="1E0E111B" w:rsidR="0071132D" w:rsidRPr="0071132D" w:rsidRDefault="0071132D" w:rsidP="0071132D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NAME</w:t>
      </w:r>
      <w:proofErr w:type="gramStart"/>
      <w:r>
        <w:rPr>
          <w:b/>
          <w:sz w:val="24"/>
          <w:szCs w:val="24"/>
        </w:rPr>
        <w:t>:Shreya</w:t>
      </w:r>
      <w:proofErr w:type="spellEnd"/>
      <w:proofErr w:type="gramEnd"/>
      <w:r>
        <w:rPr>
          <w:b/>
          <w:sz w:val="24"/>
          <w:szCs w:val="24"/>
        </w:rPr>
        <w:t xml:space="preserve"> M N</w:t>
      </w:r>
    </w:p>
    <w:p w14:paraId="632C0049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2A13E8B5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Ex No: 1</w:t>
      </w:r>
    </w:p>
    <w:p w14:paraId="58D328B7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Date: 13-08-25</w:t>
      </w:r>
    </w:p>
    <w:p w14:paraId="37CDE0D4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7036F184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Exploring the Data Engineering Lifecycle and Stakeholder Roles</w:t>
      </w:r>
    </w:p>
    <w:p w14:paraId="06DC4041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4A99B549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Objective:</w:t>
      </w:r>
    </w:p>
    <w:p w14:paraId="05CC89CA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This lab provides hands-on experience in exploring the Data Engineering Lifecycle and</w:t>
      </w:r>
    </w:p>
    <w:p w14:paraId="12CEBCD0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understanding</w:t>
      </w:r>
      <w:proofErr w:type="gramEnd"/>
      <w:r w:rsidRPr="0071132D">
        <w:rPr>
          <w:sz w:val="24"/>
          <w:szCs w:val="24"/>
        </w:rPr>
        <w:t xml:space="preserve"> the roles of key stakeholders. Participants simulate the responsibilities of data</w:t>
      </w:r>
    </w:p>
    <w:p w14:paraId="202E3468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engineers</w:t>
      </w:r>
      <w:proofErr w:type="gramEnd"/>
      <w:r w:rsidRPr="0071132D">
        <w:rPr>
          <w:sz w:val="24"/>
          <w:szCs w:val="24"/>
        </w:rPr>
        <w:t>, data scientists, and business analysts while examining raw data sources and</w:t>
      </w:r>
    </w:p>
    <w:p w14:paraId="279D4024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planning</w:t>
      </w:r>
      <w:proofErr w:type="gramEnd"/>
      <w:r w:rsidRPr="0071132D">
        <w:rPr>
          <w:sz w:val="24"/>
          <w:szCs w:val="24"/>
        </w:rPr>
        <w:t xml:space="preserve"> a data-driven solution.</w:t>
      </w:r>
    </w:p>
    <w:p w14:paraId="56B26E0F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Outcomes:</w:t>
      </w:r>
    </w:p>
    <w:p w14:paraId="16350C2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1. Identify and describe each stage of the data engineering lifecycle.</w:t>
      </w:r>
    </w:p>
    <w:p w14:paraId="0C1FA0F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2. Explain the specific responsibilities of stakeholders across the lifecycle.</w:t>
      </w:r>
    </w:p>
    <w:p w14:paraId="346FD09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3. Collaborate to define a business problem using raw data sources.</w:t>
      </w:r>
    </w:p>
    <w:p w14:paraId="40A12F88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4. Draft a requirements document based on the business use case.</w:t>
      </w:r>
    </w:p>
    <w:p w14:paraId="02A93A9E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313A7A71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Materials:</w:t>
      </w:r>
    </w:p>
    <w:p w14:paraId="2B781FF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● </w:t>
      </w:r>
      <w:proofErr w:type="gramStart"/>
      <w:r w:rsidRPr="0071132D">
        <w:rPr>
          <w:sz w:val="24"/>
          <w:szCs w:val="24"/>
        </w:rPr>
        <w:t>Raw</w:t>
      </w:r>
      <w:proofErr w:type="gramEnd"/>
      <w:r w:rsidRPr="0071132D">
        <w:rPr>
          <w:sz w:val="24"/>
          <w:szCs w:val="24"/>
        </w:rPr>
        <w:t xml:space="preserve"> sales data CSV file (sales_data_raw.csv)</w:t>
      </w:r>
    </w:p>
    <w:p w14:paraId="3A6FFCB6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Customer feedback JSON file (</w:t>
      </w:r>
      <w:proofErr w:type="spellStart"/>
      <w:r w:rsidRPr="0071132D">
        <w:rPr>
          <w:sz w:val="24"/>
          <w:szCs w:val="24"/>
        </w:rPr>
        <w:t>customer_feedback.json</w:t>
      </w:r>
      <w:proofErr w:type="spellEnd"/>
      <w:r w:rsidRPr="0071132D">
        <w:rPr>
          <w:sz w:val="24"/>
          <w:szCs w:val="24"/>
        </w:rPr>
        <w:t>)</w:t>
      </w:r>
    </w:p>
    <w:p w14:paraId="753E96C0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Folder structure representing a mock data warehouse or data lake</w:t>
      </w:r>
    </w:p>
    <w:p w14:paraId="7D2A2C46" w14:textId="77777777" w:rsidR="0071132D" w:rsidRPr="0071132D" w:rsidRDefault="0071132D" w:rsidP="0071132D">
      <w:pPr>
        <w:rPr>
          <w:sz w:val="24"/>
          <w:szCs w:val="24"/>
        </w:rPr>
      </w:pPr>
    </w:p>
    <w:p w14:paraId="55F16241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Lab Procedure:</w:t>
      </w:r>
    </w:p>
    <w:p w14:paraId="285335F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Stage 1: Problem Definition and Requirements Gathering (Business Analyst)</w:t>
      </w:r>
    </w:p>
    <w:p w14:paraId="1B49790E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1. Reviewed both datasets:</w:t>
      </w:r>
    </w:p>
    <w:p w14:paraId="6CB5D664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sales_data_raw.csv</w:t>
      </w:r>
    </w:p>
    <w:p w14:paraId="16EE9F09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customer_feedback.json</w:t>
      </w:r>
      <w:proofErr w:type="spellEnd"/>
    </w:p>
    <w:p w14:paraId="5B57D48A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2. Formulated a business question:</w:t>
      </w:r>
    </w:p>
    <w:p w14:paraId="53819BC8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6F309A3F" w14:textId="6193BA4D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 xml:space="preserve"> </w:t>
      </w:r>
      <w:r w:rsidRPr="0071132D">
        <w:rPr>
          <w:b/>
          <w:sz w:val="24"/>
          <w:szCs w:val="24"/>
        </w:rPr>
        <w:t>“What are the top 5 products by revenue, and how does customer sentiment vary for</w:t>
      </w:r>
    </w:p>
    <w:p w14:paraId="369A46D8" w14:textId="77777777" w:rsidR="0071132D" w:rsidRPr="0071132D" w:rsidRDefault="0071132D" w:rsidP="0071132D">
      <w:pPr>
        <w:rPr>
          <w:b/>
          <w:sz w:val="24"/>
          <w:szCs w:val="24"/>
        </w:rPr>
      </w:pPr>
      <w:proofErr w:type="gramStart"/>
      <w:r w:rsidRPr="0071132D">
        <w:rPr>
          <w:b/>
          <w:sz w:val="24"/>
          <w:szCs w:val="24"/>
        </w:rPr>
        <w:t>them</w:t>
      </w:r>
      <w:proofErr w:type="gramEnd"/>
      <w:r w:rsidRPr="0071132D">
        <w:rPr>
          <w:b/>
          <w:sz w:val="24"/>
          <w:szCs w:val="24"/>
        </w:rPr>
        <w:t>?”</w:t>
      </w:r>
    </w:p>
    <w:p w14:paraId="579C8BEF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2BB123E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3. Identified required data points:</w:t>
      </w:r>
    </w:p>
    <w:p w14:paraId="45BADA6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From sales_data_raw.csv:</w:t>
      </w:r>
    </w:p>
    <w:p w14:paraId="2C58EBC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product_id</w:t>
      </w:r>
      <w:proofErr w:type="spellEnd"/>
    </w:p>
    <w:p w14:paraId="6A59BC4E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sale_price</w:t>
      </w:r>
      <w:proofErr w:type="spellEnd"/>
    </w:p>
    <w:p w14:paraId="0F99F114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gramStart"/>
      <w:r w:rsidRPr="0071132D">
        <w:rPr>
          <w:sz w:val="24"/>
          <w:szCs w:val="24"/>
        </w:rPr>
        <w:t>quantity</w:t>
      </w:r>
      <w:proofErr w:type="gramEnd"/>
    </w:p>
    <w:p w14:paraId="1FC23F98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sale_date</w:t>
      </w:r>
      <w:proofErr w:type="spellEnd"/>
    </w:p>
    <w:p w14:paraId="7A0E6DF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4. </w:t>
      </w:r>
      <w:proofErr w:type="gramStart"/>
      <w:r w:rsidRPr="0071132D">
        <w:rPr>
          <w:sz w:val="24"/>
          <w:szCs w:val="24"/>
        </w:rPr>
        <w:t>From</w:t>
      </w:r>
      <w:proofErr w:type="gramEnd"/>
      <w:r w:rsidRPr="0071132D">
        <w:rPr>
          <w:sz w:val="24"/>
          <w:szCs w:val="24"/>
        </w:rPr>
        <w:t xml:space="preserve"> </w:t>
      </w:r>
      <w:proofErr w:type="spellStart"/>
      <w:r w:rsidRPr="0071132D">
        <w:rPr>
          <w:sz w:val="24"/>
          <w:szCs w:val="24"/>
        </w:rPr>
        <w:t>customer_feedback.json</w:t>
      </w:r>
      <w:proofErr w:type="spellEnd"/>
      <w:r w:rsidRPr="0071132D">
        <w:rPr>
          <w:sz w:val="24"/>
          <w:szCs w:val="24"/>
        </w:rPr>
        <w:t>:</w:t>
      </w:r>
    </w:p>
    <w:p w14:paraId="169D0B46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product_id</w:t>
      </w:r>
      <w:proofErr w:type="spellEnd"/>
    </w:p>
    <w:p w14:paraId="21C649FC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customer_id</w:t>
      </w:r>
      <w:proofErr w:type="spellEnd"/>
    </w:p>
    <w:p w14:paraId="4F10FBF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sentiment_score</w:t>
      </w:r>
      <w:proofErr w:type="spellEnd"/>
    </w:p>
    <w:p w14:paraId="599E63FB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</w:t>
      </w:r>
      <w:proofErr w:type="spellStart"/>
      <w:r w:rsidRPr="0071132D">
        <w:rPr>
          <w:sz w:val="24"/>
          <w:szCs w:val="24"/>
        </w:rPr>
        <w:t>review_date</w:t>
      </w:r>
      <w:proofErr w:type="spellEnd"/>
    </w:p>
    <w:p w14:paraId="2C6E71B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5. Created a requirements document outlining the business problem, key metrics, and</w:t>
      </w:r>
    </w:p>
    <w:p w14:paraId="240C8784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desired</w:t>
      </w:r>
      <w:proofErr w:type="gramEnd"/>
      <w:r w:rsidRPr="0071132D">
        <w:rPr>
          <w:sz w:val="24"/>
          <w:szCs w:val="24"/>
        </w:rPr>
        <w:t xml:space="preserve"> insights.</w:t>
      </w:r>
    </w:p>
    <w:p w14:paraId="0FB7A23B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12D76BA8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Stage 2: Role-Based Collaboration Simulation</w:t>
      </w:r>
    </w:p>
    <w:p w14:paraId="6D49C4A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lastRenderedPageBreak/>
        <w:t>Data Engineer</w:t>
      </w:r>
    </w:p>
    <w:p w14:paraId="420B06FA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Ingestion: Load both CSV and JSON datasets into a data warehouse or data lake.</w:t>
      </w:r>
    </w:p>
    <w:p w14:paraId="3C176E7A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Cleaning:</w:t>
      </w:r>
    </w:p>
    <w:p w14:paraId="69F60700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Convert </w:t>
      </w:r>
      <w:proofErr w:type="spellStart"/>
      <w:r w:rsidRPr="0071132D">
        <w:rPr>
          <w:sz w:val="24"/>
          <w:szCs w:val="24"/>
        </w:rPr>
        <w:t>sale_price</w:t>
      </w:r>
      <w:proofErr w:type="spellEnd"/>
      <w:r w:rsidRPr="0071132D">
        <w:rPr>
          <w:sz w:val="24"/>
          <w:szCs w:val="24"/>
        </w:rPr>
        <w:t xml:space="preserve"> from string with $ symbol to numeric.</w:t>
      </w:r>
    </w:p>
    <w:p w14:paraId="1E776C2F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Standardize all date formats.</w:t>
      </w:r>
    </w:p>
    <w:p w14:paraId="667E111A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Handle missing values in quantity.</w:t>
      </w:r>
    </w:p>
    <w:p w14:paraId="0D62FDF9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Remove or flag invalid sentiment scores (out of expected range).</w:t>
      </w:r>
    </w:p>
    <w:p w14:paraId="29B5DFAC" w14:textId="77777777" w:rsidR="0071132D" w:rsidRPr="0071132D" w:rsidRDefault="0071132D" w:rsidP="0071132D">
      <w:pPr>
        <w:rPr>
          <w:sz w:val="24"/>
          <w:szCs w:val="24"/>
        </w:rPr>
      </w:pPr>
    </w:p>
    <w:p w14:paraId="7D0F2060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● Integration:</w:t>
      </w:r>
    </w:p>
    <w:p w14:paraId="4859FE8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○ Join sales and feedback data on </w:t>
      </w:r>
      <w:proofErr w:type="spellStart"/>
      <w:r w:rsidRPr="0071132D">
        <w:rPr>
          <w:sz w:val="24"/>
          <w:szCs w:val="24"/>
        </w:rPr>
        <w:t>product_id</w:t>
      </w:r>
      <w:proofErr w:type="spellEnd"/>
      <w:r w:rsidRPr="0071132D">
        <w:rPr>
          <w:sz w:val="24"/>
          <w:szCs w:val="24"/>
        </w:rPr>
        <w:t xml:space="preserve"> and </w:t>
      </w:r>
      <w:proofErr w:type="spellStart"/>
      <w:r w:rsidRPr="0071132D">
        <w:rPr>
          <w:sz w:val="24"/>
          <w:szCs w:val="24"/>
        </w:rPr>
        <w:t>customer_id</w:t>
      </w:r>
      <w:proofErr w:type="spellEnd"/>
      <w:r w:rsidRPr="0071132D">
        <w:rPr>
          <w:sz w:val="24"/>
          <w:szCs w:val="24"/>
        </w:rPr>
        <w:t xml:space="preserve"> (optional for</w:t>
      </w:r>
    </w:p>
    <w:p w14:paraId="3F858FFA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per-customer</w:t>
      </w:r>
      <w:proofErr w:type="gramEnd"/>
      <w:r w:rsidRPr="0071132D">
        <w:rPr>
          <w:sz w:val="24"/>
          <w:szCs w:val="24"/>
        </w:rPr>
        <w:t xml:space="preserve"> analysis).</w:t>
      </w:r>
    </w:p>
    <w:p w14:paraId="01F13FFE" w14:textId="77777777" w:rsidR="0071132D" w:rsidRPr="0071132D" w:rsidRDefault="0071132D" w:rsidP="0071132D">
      <w:pPr>
        <w:rPr>
          <w:sz w:val="24"/>
          <w:szCs w:val="24"/>
        </w:rPr>
      </w:pPr>
    </w:p>
    <w:p w14:paraId="1F30A268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Data Scientist</w:t>
      </w:r>
    </w:p>
    <w:p w14:paraId="27D32CE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Analysis:</w:t>
      </w:r>
    </w:p>
    <w:p w14:paraId="6B6F52F7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Compute total revenue per product.</w:t>
      </w:r>
    </w:p>
    <w:p w14:paraId="28CEC9E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Identify top 5 products by revenue.</w:t>
      </w:r>
    </w:p>
    <w:p w14:paraId="2023E28F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Calculate average sentiment per product.</w:t>
      </w:r>
    </w:p>
    <w:p w14:paraId="1BB73A4E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Visualize the relationship between revenue and sentiment.</w:t>
      </w:r>
    </w:p>
    <w:p w14:paraId="5F44783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Modeling (Optional):</w:t>
      </w:r>
    </w:p>
    <w:p w14:paraId="60C47A18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Predict sentiment trends based on product sales patterns.</w:t>
      </w:r>
    </w:p>
    <w:p w14:paraId="6C8CD9AF" w14:textId="77777777" w:rsidR="0071132D" w:rsidRPr="0071132D" w:rsidRDefault="0071132D" w:rsidP="0071132D">
      <w:pPr>
        <w:rPr>
          <w:sz w:val="24"/>
          <w:szCs w:val="24"/>
        </w:rPr>
      </w:pPr>
    </w:p>
    <w:p w14:paraId="72880F26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Business Analyst</w:t>
      </w:r>
    </w:p>
    <w:p w14:paraId="68BA1951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Interpretation:</w:t>
      </w:r>
    </w:p>
    <w:p w14:paraId="466A23A6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Present the top 5 products with corresponding sentiment scores.</w:t>
      </w:r>
    </w:p>
    <w:p w14:paraId="70E66E5E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Highlight products with high revenue but low sentiment for improvement.</w:t>
      </w:r>
    </w:p>
    <w:p w14:paraId="53250EE6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Suggest marketing or quality enhancement strategies.</w:t>
      </w:r>
    </w:p>
    <w:p w14:paraId="4FB9660B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Reporting:</w:t>
      </w:r>
    </w:p>
    <w:p w14:paraId="168CA1B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Create dashboards and presentations for stakeholders using the analyzed</w:t>
      </w:r>
    </w:p>
    <w:p w14:paraId="2C23DA25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insights</w:t>
      </w:r>
      <w:proofErr w:type="gramEnd"/>
      <w:r w:rsidRPr="0071132D">
        <w:rPr>
          <w:sz w:val="24"/>
          <w:szCs w:val="24"/>
        </w:rPr>
        <w:t>.</w:t>
      </w:r>
    </w:p>
    <w:p w14:paraId="767484EC" w14:textId="77777777" w:rsidR="0071132D" w:rsidRPr="0071132D" w:rsidRDefault="0071132D" w:rsidP="0071132D">
      <w:pPr>
        <w:rPr>
          <w:sz w:val="24"/>
          <w:szCs w:val="24"/>
        </w:rPr>
      </w:pPr>
    </w:p>
    <w:p w14:paraId="6F1C368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Flow of Responsibilities and Dependencies</w:t>
      </w:r>
    </w:p>
    <w:p w14:paraId="2864254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1. Business Analyst: Defines the problem and desired metrics.</w:t>
      </w:r>
    </w:p>
    <w:p w14:paraId="24F68E47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2. Data Engineer: Cleans, processes, and prepares data as per requirements.</w:t>
      </w:r>
    </w:p>
    <w:p w14:paraId="21BCF4D7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3. Data Scientist: Analyzes the cleaned data and generates insights.</w:t>
      </w:r>
    </w:p>
    <w:p w14:paraId="690994AD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0F9DBF4D" w14:textId="77777777" w:rsidR="0071132D" w:rsidRPr="0071132D" w:rsidRDefault="0071132D" w:rsidP="0071132D">
      <w:pPr>
        <w:rPr>
          <w:b/>
          <w:sz w:val="24"/>
          <w:szCs w:val="24"/>
        </w:rPr>
      </w:pPr>
      <w:r w:rsidRPr="0071132D">
        <w:rPr>
          <w:b/>
          <w:sz w:val="24"/>
          <w:szCs w:val="24"/>
        </w:rPr>
        <w:t>4. Business Analyst: Interprets insights and communicates findings to stakeholders.</w:t>
      </w:r>
    </w:p>
    <w:p w14:paraId="31C0AF6F" w14:textId="77777777" w:rsidR="0071132D" w:rsidRPr="0071132D" w:rsidRDefault="0071132D" w:rsidP="0071132D">
      <w:pPr>
        <w:rPr>
          <w:sz w:val="24"/>
          <w:szCs w:val="24"/>
        </w:rPr>
      </w:pPr>
    </w:p>
    <w:p w14:paraId="48171395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Stage 1: Problem Definition and Requirements Gathering</w:t>
      </w:r>
    </w:p>
    <w:p w14:paraId="3857284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Business Question:</w:t>
      </w:r>
    </w:p>
    <w:p w14:paraId="02B1DE67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What are the top 5 products by revenue, and how does customer sentiment vary for them?</w:t>
      </w:r>
    </w:p>
    <w:p w14:paraId="7CADD361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Required Data Points:</w:t>
      </w:r>
    </w:p>
    <w:p w14:paraId="339338C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● </w:t>
      </w:r>
      <w:proofErr w:type="gramStart"/>
      <w:r w:rsidRPr="0071132D">
        <w:rPr>
          <w:sz w:val="24"/>
          <w:szCs w:val="24"/>
        </w:rPr>
        <w:t>From</w:t>
      </w:r>
      <w:proofErr w:type="gramEnd"/>
      <w:r w:rsidRPr="0071132D">
        <w:rPr>
          <w:sz w:val="24"/>
          <w:szCs w:val="24"/>
        </w:rPr>
        <w:t xml:space="preserve"> sales_data_raw.csv: </w:t>
      </w:r>
      <w:proofErr w:type="spellStart"/>
      <w:r w:rsidRPr="0071132D">
        <w:rPr>
          <w:sz w:val="24"/>
          <w:szCs w:val="24"/>
        </w:rPr>
        <w:t>product_id</w:t>
      </w:r>
      <w:proofErr w:type="spellEnd"/>
      <w:r w:rsidRPr="0071132D">
        <w:rPr>
          <w:sz w:val="24"/>
          <w:szCs w:val="24"/>
        </w:rPr>
        <w:t xml:space="preserve">, </w:t>
      </w:r>
      <w:proofErr w:type="spellStart"/>
      <w:r w:rsidRPr="0071132D">
        <w:rPr>
          <w:sz w:val="24"/>
          <w:szCs w:val="24"/>
        </w:rPr>
        <w:t>sale_price</w:t>
      </w:r>
      <w:proofErr w:type="spellEnd"/>
      <w:r w:rsidRPr="0071132D">
        <w:rPr>
          <w:sz w:val="24"/>
          <w:szCs w:val="24"/>
        </w:rPr>
        <w:t xml:space="preserve">, quantity, </w:t>
      </w:r>
      <w:proofErr w:type="spellStart"/>
      <w:r w:rsidRPr="0071132D">
        <w:rPr>
          <w:sz w:val="24"/>
          <w:szCs w:val="24"/>
        </w:rPr>
        <w:t>sale_date</w:t>
      </w:r>
      <w:proofErr w:type="spellEnd"/>
    </w:p>
    <w:p w14:paraId="31F55972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 xml:space="preserve">● </w:t>
      </w:r>
      <w:proofErr w:type="gramStart"/>
      <w:r w:rsidRPr="0071132D">
        <w:rPr>
          <w:sz w:val="24"/>
          <w:szCs w:val="24"/>
        </w:rPr>
        <w:t>From</w:t>
      </w:r>
      <w:proofErr w:type="gramEnd"/>
      <w:r w:rsidRPr="0071132D">
        <w:rPr>
          <w:sz w:val="24"/>
          <w:szCs w:val="24"/>
        </w:rPr>
        <w:t xml:space="preserve"> </w:t>
      </w:r>
      <w:proofErr w:type="spellStart"/>
      <w:r w:rsidRPr="0071132D">
        <w:rPr>
          <w:sz w:val="24"/>
          <w:szCs w:val="24"/>
        </w:rPr>
        <w:t>customer_feedback.json</w:t>
      </w:r>
      <w:proofErr w:type="spellEnd"/>
      <w:r w:rsidRPr="0071132D">
        <w:rPr>
          <w:sz w:val="24"/>
          <w:szCs w:val="24"/>
        </w:rPr>
        <w:t xml:space="preserve">: </w:t>
      </w:r>
      <w:proofErr w:type="spellStart"/>
      <w:r w:rsidRPr="0071132D">
        <w:rPr>
          <w:sz w:val="24"/>
          <w:szCs w:val="24"/>
        </w:rPr>
        <w:t>product_id</w:t>
      </w:r>
      <w:proofErr w:type="spellEnd"/>
      <w:r w:rsidRPr="0071132D">
        <w:rPr>
          <w:sz w:val="24"/>
          <w:szCs w:val="24"/>
        </w:rPr>
        <w:t xml:space="preserve">, </w:t>
      </w:r>
      <w:proofErr w:type="spellStart"/>
      <w:r w:rsidRPr="0071132D">
        <w:rPr>
          <w:sz w:val="24"/>
          <w:szCs w:val="24"/>
        </w:rPr>
        <w:t>customer_id</w:t>
      </w:r>
      <w:proofErr w:type="spellEnd"/>
      <w:r w:rsidRPr="0071132D">
        <w:rPr>
          <w:sz w:val="24"/>
          <w:szCs w:val="24"/>
        </w:rPr>
        <w:t xml:space="preserve">, </w:t>
      </w:r>
      <w:proofErr w:type="spellStart"/>
      <w:r w:rsidRPr="0071132D">
        <w:rPr>
          <w:sz w:val="24"/>
          <w:szCs w:val="24"/>
        </w:rPr>
        <w:t>sentiment_score</w:t>
      </w:r>
      <w:proofErr w:type="spellEnd"/>
      <w:r w:rsidRPr="0071132D">
        <w:rPr>
          <w:sz w:val="24"/>
          <w:szCs w:val="24"/>
        </w:rPr>
        <w:t>,</w:t>
      </w:r>
    </w:p>
    <w:p w14:paraId="2C7544A1" w14:textId="77777777" w:rsidR="0071132D" w:rsidRPr="0071132D" w:rsidRDefault="0071132D" w:rsidP="0071132D">
      <w:pPr>
        <w:rPr>
          <w:sz w:val="24"/>
          <w:szCs w:val="24"/>
        </w:rPr>
      </w:pPr>
      <w:proofErr w:type="spellStart"/>
      <w:r w:rsidRPr="0071132D">
        <w:rPr>
          <w:sz w:val="24"/>
          <w:szCs w:val="24"/>
        </w:rPr>
        <w:t>review_date</w:t>
      </w:r>
      <w:proofErr w:type="spellEnd"/>
    </w:p>
    <w:p w14:paraId="29D6A2A4" w14:textId="77777777" w:rsidR="0071132D" w:rsidRPr="0071132D" w:rsidRDefault="0071132D" w:rsidP="0071132D">
      <w:pPr>
        <w:rPr>
          <w:sz w:val="24"/>
          <w:szCs w:val="24"/>
        </w:rPr>
      </w:pPr>
    </w:p>
    <w:p w14:paraId="2A2A325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Requirements Document:</w:t>
      </w:r>
    </w:p>
    <w:p w14:paraId="2FDAE9E3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Problem Statement:</w:t>
      </w:r>
    </w:p>
    <w:p w14:paraId="7C4B639B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The business aims to identify the top 5 products by revenue and understand</w:t>
      </w:r>
    </w:p>
    <w:p w14:paraId="73392FB6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customer</w:t>
      </w:r>
      <w:proofErr w:type="gramEnd"/>
      <w:r w:rsidRPr="0071132D">
        <w:rPr>
          <w:sz w:val="24"/>
          <w:szCs w:val="24"/>
        </w:rPr>
        <w:t xml:space="preserve"> sentiment to enhance marketing and product quality strategies.</w:t>
      </w:r>
    </w:p>
    <w:p w14:paraId="73E84370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Key Metrics:</w:t>
      </w:r>
    </w:p>
    <w:p w14:paraId="3070164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Revenue per product = Σ (</w:t>
      </w:r>
      <w:proofErr w:type="spellStart"/>
      <w:r w:rsidRPr="0071132D">
        <w:rPr>
          <w:sz w:val="24"/>
          <w:szCs w:val="24"/>
        </w:rPr>
        <w:t>sale_price</w:t>
      </w:r>
      <w:proofErr w:type="spellEnd"/>
      <w:r w:rsidRPr="0071132D">
        <w:rPr>
          <w:sz w:val="24"/>
          <w:szCs w:val="24"/>
        </w:rPr>
        <w:t xml:space="preserve"> × quantity)</w:t>
      </w:r>
    </w:p>
    <w:p w14:paraId="57145021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lastRenderedPageBreak/>
        <w:t>○ Average customer sentiment for each top 5 product</w:t>
      </w:r>
    </w:p>
    <w:p w14:paraId="4152D8C1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Sales trend over time for top products</w:t>
      </w:r>
    </w:p>
    <w:p w14:paraId="22524AFE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● Desired Insights:</w:t>
      </w:r>
    </w:p>
    <w:p w14:paraId="4A13B4CF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List of top 5 products by revenue</w:t>
      </w:r>
    </w:p>
    <w:p w14:paraId="710C4E6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Average sentiment score for each top product</w:t>
      </w:r>
    </w:p>
    <w:p w14:paraId="002994A7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○ Correlation between product revenue and customer sentiment</w:t>
      </w:r>
    </w:p>
    <w:p w14:paraId="56387141" w14:textId="77777777" w:rsidR="0071132D" w:rsidRPr="0071132D" w:rsidRDefault="0071132D" w:rsidP="0071132D">
      <w:pPr>
        <w:rPr>
          <w:sz w:val="24"/>
          <w:szCs w:val="24"/>
        </w:rPr>
      </w:pPr>
    </w:p>
    <w:p w14:paraId="4E5DB95C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Conclusion:</w:t>
      </w:r>
    </w:p>
    <w:p w14:paraId="7C9CD21D" w14:textId="77777777" w:rsidR="0071132D" w:rsidRPr="0071132D" w:rsidRDefault="0071132D" w:rsidP="0071132D">
      <w:pPr>
        <w:rPr>
          <w:sz w:val="24"/>
          <w:szCs w:val="24"/>
        </w:rPr>
      </w:pPr>
      <w:r w:rsidRPr="0071132D">
        <w:rPr>
          <w:sz w:val="24"/>
          <w:szCs w:val="24"/>
        </w:rPr>
        <w:t>This lab experiment helped understand how data engineers, data scientists, and business</w:t>
      </w:r>
    </w:p>
    <w:p w14:paraId="27359E9E" w14:textId="77777777" w:rsidR="0071132D" w:rsidRP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analysts</w:t>
      </w:r>
      <w:proofErr w:type="gramEnd"/>
      <w:r w:rsidRPr="0071132D">
        <w:rPr>
          <w:sz w:val="24"/>
          <w:szCs w:val="24"/>
        </w:rPr>
        <w:t xml:space="preserve"> collaborate in the data engineering lifecycle. It demonstrated how raw data can be</w:t>
      </w:r>
    </w:p>
    <w:p w14:paraId="4F12E572" w14:textId="05C0F5F6" w:rsidR="0071132D" w:rsidRDefault="0071132D" w:rsidP="0071132D">
      <w:pPr>
        <w:rPr>
          <w:sz w:val="24"/>
          <w:szCs w:val="24"/>
        </w:rPr>
      </w:pPr>
      <w:proofErr w:type="gramStart"/>
      <w:r w:rsidRPr="0071132D">
        <w:rPr>
          <w:sz w:val="24"/>
          <w:szCs w:val="24"/>
        </w:rPr>
        <w:t>transformed</w:t>
      </w:r>
      <w:proofErr w:type="gramEnd"/>
      <w:r w:rsidRPr="0071132D">
        <w:rPr>
          <w:sz w:val="24"/>
          <w:szCs w:val="24"/>
        </w:rPr>
        <w:t xml:space="preserve"> into actionable insights through effective teamwork and data-driven planning.</w:t>
      </w:r>
    </w:p>
    <w:p w14:paraId="56A89656" w14:textId="77777777" w:rsidR="0071132D" w:rsidRPr="0071132D" w:rsidRDefault="0071132D" w:rsidP="0071132D">
      <w:pPr>
        <w:rPr>
          <w:sz w:val="24"/>
          <w:szCs w:val="24"/>
        </w:rPr>
      </w:pPr>
    </w:p>
    <w:p w14:paraId="22F91C49" w14:textId="15C4FE55" w:rsidR="0071132D" w:rsidRPr="0071132D" w:rsidRDefault="0071132D" w:rsidP="0071132D">
      <w:pPr>
        <w:rPr>
          <w:sz w:val="24"/>
          <w:szCs w:val="24"/>
        </w:rPr>
      </w:pPr>
      <w:bookmarkStart w:id="3" w:name="_GoBack"/>
      <w:bookmarkEnd w:id="3"/>
    </w:p>
    <w:p w14:paraId="49BED624" w14:textId="77777777" w:rsidR="0071132D" w:rsidRPr="0071132D" w:rsidRDefault="0071132D" w:rsidP="0071132D">
      <w:pPr>
        <w:rPr>
          <w:b/>
          <w:sz w:val="24"/>
          <w:szCs w:val="24"/>
        </w:rPr>
      </w:pPr>
    </w:p>
    <w:p w14:paraId="2CCCB14A" w14:textId="7B5EFA9B" w:rsidR="0071132D" w:rsidRDefault="0071132D" w:rsidP="0071132D">
      <w:pPr>
        <w:rPr>
          <w:b/>
          <w:sz w:val="24"/>
          <w:szCs w:val="24"/>
        </w:rPr>
        <w:sectPr w:rsidR="0071132D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10" w:h="16840"/>
          <w:pgMar w:top="1340" w:right="840" w:bottom="1200" w:left="880" w:header="722" w:footer="1012" w:gutter="0"/>
          <w:cols w:space="720"/>
        </w:sectPr>
      </w:pPr>
    </w:p>
    <w:p w14:paraId="2993E1FA" w14:textId="77777777" w:rsidR="00DA34A4" w:rsidRDefault="00DA34A4">
      <w:pPr>
        <w:spacing w:before="94"/>
      </w:pPr>
    </w:p>
    <w:sectPr w:rsidR="00DA34A4">
      <w:pgSz w:w="11910" w:h="16840"/>
      <w:pgMar w:top="1340" w:right="840" w:bottom="1200" w:left="880" w:header="722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39019E" w14:textId="77777777" w:rsidR="003137D6" w:rsidRDefault="003137D6">
      <w:r>
        <w:separator/>
      </w:r>
    </w:p>
  </w:endnote>
  <w:endnote w:type="continuationSeparator" w:id="0">
    <w:p w14:paraId="4B432818" w14:textId="77777777" w:rsidR="003137D6" w:rsidRDefault="0031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AB6399" w14:textId="77777777" w:rsidR="00DA34A4" w:rsidRDefault="003137D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7456" behindDoc="1" locked="0" layoutInCell="1" hidden="0" allowOverlap="1" wp14:anchorId="2A007F97" wp14:editId="702B8125">
              <wp:simplePos x="0" y="0"/>
              <wp:positionH relativeFrom="column">
                <wp:posOffset>330200</wp:posOffset>
              </wp:positionH>
              <wp:positionV relativeFrom="paragraph">
                <wp:posOffset>9893300</wp:posOffset>
              </wp:positionV>
              <wp:extent cx="2921000" cy="175260"/>
              <wp:effectExtent l="0" t="0" r="0" b="0"/>
              <wp:wrapNone/>
              <wp:docPr id="18195353" name="Rectangle 181953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0263" y="3697133"/>
                        <a:ext cx="2911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26074" w14:textId="77777777" w:rsidR="00DA34A4" w:rsidRDefault="003137D6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School of CSE, RV University, Bengaluru</w:t>
                          </w:r>
                        </w:p>
                        <w:p w14:paraId="65DB3D2C" w14:textId="77777777" w:rsidR="00DA34A4" w:rsidRDefault="00DA34A4">
                          <w:pPr>
                            <w:spacing w:before="10"/>
                            <w:ind w:left="20" w:firstLine="20"/>
                            <w:textDirection w:val="btLr"/>
                          </w:pPr>
                        </w:p>
                        <w:p w14:paraId="26C6A4B7" w14:textId="77777777" w:rsidR="00DA34A4" w:rsidRDefault="00DA34A4">
                          <w:pPr>
                            <w:spacing w:before="10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A007F97" id="Rectangle 18195353" o:spid="_x0000_s1027" style="position:absolute;margin-left:26pt;margin-top:779pt;width:230pt;height:13.8pt;z-index:-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" filled="f" stroked="f">
              <v:textbox inset="0,0,0,0">
                <w:txbxContent>
                  <w:p w14:paraId="74226074" w14:textId="77777777" w:rsidR="00DA34A4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School of CSE, RV University, Bengaluru</w:t>
                    </w:r>
                  </w:p>
                  <w:p w14:paraId="65DB3D2C" w14:textId="77777777" w:rsidR="00DA34A4" w:rsidRDefault="00DA34A4">
                    <w:pPr>
                      <w:spacing w:before="10"/>
                      <w:ind w:left="20" w:firstLine="20"/>
                      <w:textDirection w:val="btLr"/>
                    </w:pPr>
                  </w:p>
                  <w:p w14:paraId="26C6A4B7" w14:textId="77777777" w:rsidR="00DA34A4" w:rsidRDefault="00DA34A4">
                    <w:pPr>
                      <w:spacing w:before="10"/>
                      <w:ind w:left="20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8480" behindDoc="1" locked="0" layoutInCell="1" hidden="0" allowOverlap="1" wp14:anchorId="5006589C" wp14:editId="1E822F5E">
              <wp:simplePos x="0" y="0"/>
              <wp:positionH relativeFrom="column">
                <wp:posOffset>5918200</wp:posOffset>
              </wp:positionH>
              <wp:positionV relativeFrom="paragraph">
                <wp:posOffset>9893300</wp:posOffset>
              </wp:positionV>
              <wp:extent cx="226695" cy="175260"/>
              <wp:effectExtent l="0" t="0" r="0" b="0"/>
              <wp:wrapNone/>
              <wp:docPr id="18195356" name="Rectangle 18195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7415" y="3697133"/>
                        <a:ext cx="217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D7D1B" w14:textId="77777777" w:rsidR="00DA34A4" w:rsidRDefault="003137D6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006589C" id="Rectangle 18195356" o:spid="_x0000_s1028" style="position:absolute;margin-left:466pt;margin-top:779pt;width:17.85pt;height:13.8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" filled="f" stroked="f">
              <v:textbox inset="0,0,0,0">
                <w:txbxContent>
                  <w:p w14:paraId="66CD7D1B" w14:textId="77777777" w:rsidR="00DA34A4" w:rsidRDefault="00000000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E7710" w14:textId="77777777" w:rsidR="00DA34A4" w:rsidRDefault="003137D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5408" behindDoc="1" locked="0" layoutInCell="1" hidden="0" allowOverlap="1" wp14:anchorId="035FE2B3" wp14:editId="10888D53">
              <wp:simplePos x="0" y="0"/>
              <wp:positionH relativeFrom="column">
                <wp:posOffset>330200</wp:posOffset>
              </wp:positionH>
              <wp:positionV relativeFrom="paragraph">
                <wp:posOffset>9893300</wp:posOffset>
              </wp:positionV>
              <wp:extent cx="2921000" cy="175260"/>
              <wp:effectExtent l="0" t="0" r="0" b="0"/>
              <wp:wrapNone/>
              <wp:docPr id="18195359" name="Rectangle 181953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90263" y="3697133"/>
                        <a:ext cx="2911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2A6AB" w14:textId="77777777" w:rsidR="00DA34A4" w:rsidRDefault="003137D6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School of CSE, RV University, Bengaluru</w:t>
                          </w:r>
                        </w:p>
                        <w:p w14:paraId="4010BE12" w14:textId="77777777" w:rsidR="00DA34A4" w:rsidRDefault="00DA34A4">
                          <w:pPr>
                            <w:spacing w:before="10"/>
                            <w:ind w:left="20" w:firstLine="20"/>
                            <w:textDirection w:val="btLr"/>
                          </w:pPr>
                        </w:p>
                        <w:p w14:paraId="5D588B1C" w14:textId="77777777" w:rsidR="00DA34A4" w:rsidRDefault="00DA34A4">
                          <w:pPr>
                            <w:spacing w:before="10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35FE2B3" id="Rectangle 18195359" o:spid="_x0000_s1029" style="position:absolute;margin-left:26pt;margin-top:779pt;width:230pt;height:13.8pt;z-index:-251651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" filled="f" stroked="f">
              <v:textbox inset="0,0,0,0">
                <w:txbxContent>
                  <w:p w14:paraId="2792A6AB" w14:textId="77777777" w:rsidR="00DA34A4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School of CSE, RV University, Bengaluru</w:t>
                    </w:r>
                  </w:p>
                  <w:p w14:paraId="4010BE12" w14:textId="77777777" w:rsidR="00DA34A4" w:rsidRDefault="00DA34A4">
                    <w:pPr>
                      <w:spacing w:before="10"/>
                      <w:ind w:left="20" w:firstLine="20"/>
                      <w:textDirection w:val="btLr"/>
                    </w:pPr>
                  </w:p>
                  <w:p w14:paraId="5D588B1C" w14:textId="77777777" w:rsidR="00DA34A4" w:rsidRDefault="00DA34A4">
                    <w:pPr>
                      <w:spacing w:before="10"/>
                      <w:ind w:left="20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6432" behindDoc="1" locked="0" layoutInCell="1" hidden="0" allowOverlap="1" wp14:anchorId="61A267A4" wp14:editId="2E6EEB27">
              <wp:simplePos x="0" y="0"/>
              <wp:positionH relativeFrom="column">
                <wp:posOffset>5918200</wp:posOffset>
              </wp:positionH>
              <wp:positionV relativeFrom="paragraph">
                <wp:posOffset>9893300</wp:posOffset>
              </wp:positionV>
              <wp:extent cx="226695" cy="175260"/>
              <wp:effectExtent l="0" t="0" r="0" b="0"/>
              <wp:wrapNone/>
              <wp:docPr id="18195361" name="Rectangle 18195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7415" y="3697133"/>
                        <a:ext cx="217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1F8A3" w14:textId="77777777" w:rsidR="00DA34A4" w:rsidRDefault="003137D6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43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1A267A4" id="Rectangle 18195361" o:spid="_x0000_s1030" style="position:absolute;margin-left:466pt;margin-top:779pt;width:17.85pt;height:13.8pt;z-index:-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" filled="f" stroked="f">
              <v:textbox inset="0,0,0,0">
                <w:txbxContent>
                  <w:p w14:paraId="5721F8A3" w14:textId="77777777" w:rsidR="00DA34A4" w:rsidRDefault="00000000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43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8AC8B6" w14:textId="77777777" w:rsidR="003137D6" w:rsidRDefault="003137D6">
      <w:r>
        <w:separator/>
      </w:r>
    </w:p>
  </w:footnote>
  <w:footnote w:type="continuationSeparator" w:id="0">
    <w:p w14:paraId="44ADAE51" w14:textId="77777777" w:rsidR="003137D6" w:rsidRDefault="00313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CEC66" w14:textId="77777777" w:rsidR="00DA34A4" w:rsidRDefault="003137D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  <w:lang w:eastAsia="en-US"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2C398A1E" wp14:editId="367462D6">
              <wp:simplePos x="0" y="0"/>
              <wp:positionH relativeFrom="page">
                <wp:posOffset>4250246</wp:posOffset>
              </wp:positionH>
              <wp:positionV relativeFrom="page">
                <wp:posOffset>446342</wp:posOffset>
              </wp:positionV>
              <wp:extent cx="2557653" cy="241173"/>
              <wp:effectExtent l="0" t="0" r="0" b="0"/>
              <wp:wrapNone/>
              <wp:docPr id="18195358" name="Rectangle 181953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71936" y="3664176"/>
                        <a:ext cx="2548128" cy="231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FF235" w14:textId="77777777" w:rsidR="00DA34A4" w:rsidRDefault="003137D6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Design and Analysis of Algorithms 2024- 2025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C398A1E" id="Rectangle 18195358" o:spid="_x0000_s1026" style="position:absolute;margin-left:334.65pt;margin-top:35.15pt;width:201.4pt;height:19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" filled="f" stroked="f">
              <v:textbox inset="0,0,0,0">
                <w:txbxContent>
                  <w:p w14:paraId="703FF235" w14:textId="77777777" w:rsidR="00DA34A4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Design and Analysis of Algorithms 2024- 2025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22F76" w14:textId="77777777" w:rsidR="00DA34A4" w:rsidRDefault="00DA34A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C2"/>
    <w:rsid w:val="000907CF"/>
    <w:rsid w:val="000927C4"/>
    <w:rsid w:val="002A17B7"/>
    <w:rsid w:val="003137D6"/>
    <w:rsid w:val="00431212"/>
    <w:rsid w:val="005668C2"/>
    <w:rsid w:val="005E3CAE"/>
    <w:rsid w:val="005E45C2"/>
    <w:rsid w:val="00635D50"/>
    <w:rsid w:val="0071132D"/>
    <w:rsid w:val="00712F75"/>
    <w:rsid w:val="00791F63"/>
    <w:rsid w:val="007D4387"/>
    <w:rsid w:val="00922DCB"/>
    <w:rsid w:val="00C270D8"/>
    <w:rsid w:val="00DA34A4"/>
    <w:rsid w:val="00DD3C0D"/>
    <w:rsid w:val="00E309B2"/>
    <w:rsid w:val="00F6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054BC"/>
  <w15:docId w15:val="{26C58A4D-696D-413E-B503-9DAE9EB3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94"/>
      <w:ind w:left="767" w:right="80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9"/>
      <w:ind w:left="76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" w:right="4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ind w:left="56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"/>
      <w:ind w:left="767" w:right="804"/>
      <w:jc w:val="center"/>
    </w:pPr>
    <w:rPr>
      <w:b/>
      <w:bCs/>
      <w:sz w:val="52"/>
      <w:szCs w:val="52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86F0B"/>
    <w:pPr>
      <w:widowControl/>
      <w:spacing w:before="100" w:beforeAutospacing="1" w:after="100" w:afterAutospacing="1"/>
    </w:pPr>
    <w:rPr>
      <w:sz w:val="24"/>
      <w:szCs w:val="24"/>
      <w:lang w:val="en-IN" w:eastAsia="en-GB"/>
    </w:rPr>
  </w:style>
  <w:style w:type="paragraph" w:styleId="Footer">
    <w:name w:val="footer"/>
    <w:basedOn w:val="Normal"/>
    <w:link w:val="FooterChar"/>
    <w:uiPriority w:val="99"/>
    <w:unhideWhenUsed/>
    <w:rsid w:val="00C86F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6F0B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86F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6F0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524436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D2039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p-margin">
    <w:name w:val="p-margin"/>
    <w:basedOn w:val="Normal"/>
    <w:rsid w:val="008355DB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418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184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226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7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797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4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4D1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V\Subject\Data%20sciences\FINAL%20Lab%20Rec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euTqaPBX5ZdmOqzaBvy5asdDw==">CgMxLjAyCGguZ2pkZ3hzMg5oLjlnN2t1MXZ2MDdqNjIJaC4zMGowemxsOAByITFWZzVGeXRVaGRwdVctb3pDRmlsanNidFk4SnY2c1ZrUg==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Lab Record Template</Template>
  <TotalTime>0</TotalTime>
  <Pages>6</Pages>
  <Words>712</Words>
  <Characters>4276</Characters>
  <Application>Microsoft Office Word</Application>
  <DocSecurity>0</DocSecurity>
  <Lines>194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2025-11-12T04:04:00Z</dcterms:created>
  <dcterms:modified xsi:type="dcterms:W3CDTF">2025-11-12T04:04:00Z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2024-05-23T00:00:00Z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2024-06-11T00:00:00Z</vt:lpwstr>
  </property>
  <property fmtid="{D5CDD505-2E9C-101B-9397-08002B2CF9AE}" pid="5" name="Producer">
    <vt:lpwstr>Microsoft® Word 2016</vt:lpwstr>
  </property>
  <property fmtid="{D5CDD505-2E9C-101B-9397-08002B2CF9AE}" pid="6" name="GrammarlyDocumentId">
    <vt:lpwstr>a3b7ef55-94cf-470e-868c-d512591bc012</vt:lpwstr>
  </property>
</Properties>
</file>